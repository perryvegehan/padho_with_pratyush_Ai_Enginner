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668E" w14:textId="4900FF60" w:rsidR="339651AB" w:rsidRPr="00F9176F" w:rsidRDefault="00D25D43" w:rsidP="00F9176F">
      <w:pPr>
        <w:pStyle w:val="Heading1"/>
      </w:pPr>
      <w:r>
        <w:t>Anshit Verma</w:t>
      </w:r>
    </w:p>
    <w:p w14:paraId="1F212636" w14:textId="6BB17FAD" w:rsidR="00DC490D" w:rsidRPr="002073B6" w:rsidRDefault="00000000" w:rsidP="002073B6">
      <w:pPr>
        <w:pStyle w:val="ContactInfo"/>
      </w:pPr>
      <w:sdt>
        <w:sdtPr>
          <w:id w:val="1088194590"/>
          <w:placeholder>
            <w:docPart w:val="A9868899908147D2A0ED695295952FE6"/>
          </w:placeholder>
          <w15:appearance w15:val="hidden"/>
        </w:sdtPr>
        <w:sdtContent>
          <w:r w:rsidR="00D25D43">
            <w:t>Anshitverma32@gmial.com</w:t>
          </w:r>
        </w:sdtContent>
      </w:sdt>
      <w:r w:rsidR="339651AB" w:rsidRPr="002073B6">
        <w:t xml:space="preserve">  •  </w:t>
      </w:r>
      <w:sdt>
        <w:sdtPr>
          <w:id w:val="249624552"/>
          <w:placeholder>
            <w:docPart w:val="5AA8AC5FCC454772BB399ACF6C236A90"/>
          </w:placeholder>
          <w15:appearance w15:val="hidden"/>
        </w:sdtPr>
        <w:sdtContent>
          <w:r w:rsidR="00D25D43">
            <w:t>+91 9264918689</w:t>
          </w:r>
        </w:sdtContent>
      </w:sdt>
      <w:r w:rsidR="5137D887" w:rsidRPr="002073B6">
        <w:t xml:space="preserve"> </w:t>
      </w:r>
      <w:r w:rsidR="339651AB" w:rsidRPr="002073B6">
        <w:t xml:space="preserve">• </w:t>
      </w:r>
      <w:r w:rsidR="339651AB" w:rsidRPr="0010670D">
        <w:rPr>
          <w:b/>
        </w:rPr>
        <w:t xml:space="preserve"> </w:t>
      </w:r>
      <w:sdt>
        <w:sdtPr>
          <w:rPr>
            <w:b/>
          </w:rPr>
          <w:id w:val="-769853447"/>
          <w:placeholder>
            <w:docPart w:val="B6E38474337E4E9D9005C2B5404F49A8"/>
          </w:placeholder>
          <w15:appearance w15:val="hidden"/>
        </w:sdtPr>
        <w:sdtContent>
          <w:r w:rsidR="0010670D">
            <w:rPr>
              <w:b/>
            </w:rPr>
            <w:fldChar w:fldCharType="begin"/>
          </w:r>
          <w:r w:rsidR="0010670D">
            <w:rPr>
              <w:b/>
            </w:rPr>
            <w:instrText>HYPERLINK "https://www.linkedin.com/in/anshit-verma-abb281309/"</w:instrText>
          </w:r>
          <w:r w:rsidR="0010670D">
            <w:rPr>
              <w:b/>
            </w:rPr>
          </w:r>
          <w:r w:rsidR="0010670D">
            <w:rPr>
              <w:b/>
            </w:rPr>
            <w:fldChar w:fldCharType="separate"/>
          </w:r>
          <w:proofErr w:type="spellStart"/>
          <w:r w:rsidR="00D25D43" w:rsidRPr="0010670D">
            <w:rPr>
              <w:rStyle w:val="Hyperlink"/>
              <w:rFonts w:asciiTheme="majorHAnsi" w:hAnsiTheme="majorHAnsi"/>
            </w:rPr>
            <w:t>Link</w:t>
          </w:r>
          <w:r w:rsidR="00D25D43" w:rsidRPr="0010670D">
            <w:rPr>
              <w:rStyle w:val="Hyperlink"/>
              <w:rFonts w:asciiTheme="majorHAnsi" w:hAnsiTheme="majorHAnsi"/>
            </w:rPr>
            <w:t>e</w:t>
          </w:r>
          <w:r w:rsidR="00D25D43" w:rsidRPr="0010670D">
            <w:rPr>
              <w:rStyle w:val="Hyperlink"/>
              <w:rFonts w:asciiTheme="majorHAnsi" w:hAnsiTheme="majorHAnsi"/>
            </w:rPr>
            <w:t>din</w:t>
          </w:r>
          <w:proofErr w:type="spellEnd"/>
          <w:r w:rsidR="0010670D">
            <w:rPr>
              <w:b/>
            </w:rPr>
            <w:fldChar w:fldCharType="end"/>
          </w:r>
        </w:sdtContent>
      </w:sdt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4E6461E7" w14:textId="77777777" w:rsidTr="000B4CAB">
        <w:tc>
          <w:tcPr>
            <w:tcW w:w="9360" w:type="dxa"/>
          </w:tcPr>
          <w:p w14:paraId="55C3AA2D" w14:textId="77777777" w:rsidR="00316C32" w:rsidRPr="00316C32" w:rsidRDefault="00000000" w:rsidP="005303C3">
            <w:pPr>
              <w:pStyle w:val="Heading2"/>
            </w:pPr>
            <w:sdt>
              <w:sdtPr>
                <w:id w:val="1641067621"/>
                <w:placeholder>
                  <w:docPart w:val="7ECDBCDC09A5480C8C049E40AA1C6F38"/>
                </w:placeholder>
                <w:showingPlcHdr/>
                <w15:appearance w15:val="hidden"/>
              </w:sdtPr>
              <w:sdtContent>
                <w:r w:rsidR="00316C32" w:rsidRPr="00553ED8">
                  <w:rPr>
                    <w:b/>
                    <w:bCs/>
                  </w:rPr>
                  <w:t>Education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7C0CC7C9" w14:textId="77777777" w:rsidR="00316C32" w:rsidRDefault="00316C32" w:rsidP="00316C32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="00315D21" w:rsidRPr="00EF2B8F" w14:paraId="0941E6E5" w14:textId="77777777" w:rsidTr="00316C32">
        <w:trPr>
          <w:trHeight w:val="265"/>
        </w:trPr>
        <w:tc>
          <w:tcPr>
            <w:tcW w:w="7510" w:type="dxa"/>
          </w:tcPr>
          <w:p w14:paraId="1159674E" w14:textId="55024301" w:rsidR="004D6840" w:rsidRPr="00EF2B8F" w:rsidRDefault="00D25D43" w:rsidP="00361D9F">
            <w:pPr>
              <w:rPr>
                <w:sz w:val="19"/>
                <w:szCs w:val="19"/>
              </w:rPr>
            </w:pPr>
            <w:r w:rsidRPr="00D25D43">
              <w:rPr>
                <w:bCs/>
              </w:rPr>
              <w:t>Guru Ghasidas</w:t>
            </w:r>
            <w:r w:rsidRPr="00D25D43">
              <w:rPr>
                <w:rFonts w:ascii="Arial" w:hAnsi="Arial" w:cs="Arial"/>
                <w:bCs/>
              </w:rPr>
              <w:t>​</w:t>
            </w:r>
            <w:r w:rsidRPr="00D25D43">
              <w:rPr>
                <w:bCs/>
              </w:rPr>
              <w:t> Vishwavidyalaya, Bilaspu</w:t>
            </w:r>
            <w:r>
              <w:rPr>
                <w:bCs/>
              </w:rPr>
              <w:t>r</w:t>
            </w:r>
          </w:p>
        </w:tc>
        <w:tc>
          <w:tcPr>
            <w:tcW w:w="1885" w:type="dxa"/>
          </w:tcPr>
          <w:p w14:paraId="2DDCC36D" w14:textId="095C8F78" w:rsidR="004D6840" w:rsidRPr="00EF2B8F" w:rsidRDefault="00361D9F" w:rsidP="00361D9F">
            <w:r>
              <w:t xml:space="preserve">             </w:t>
            </w:r>
            <w:r w:rsidR="00D25D43">
              <w:t>2024-2026</w:t>
            </w:r>
          </w:p>
        </w:tc>
      </w:tr>
    </w:tbl>
    <w:p w14:paraId="7D3026D7" w14:textId="7F8A90E6" w:rsidR="7445260A" w:rsidRDefault="00361D9F" w:rsidP="00361D9F">
      <w:pPr>
        <w:pStyle w:val="Collegeinfo"/>
        <w:ind w:left="0"/>
        <w:rPr>
          <w:i w:val="0"/>
          <w:iCs/>
        </w:rPr>
      </w:pPr>
      <w:r>
        <w:rPr>
          <w:i w:val="0"/>
          <w:iCs/>
        </w:rPr>
        <w:t xml:space="preserve">  </w:t>
      </w:r>
      <w:r w:rsidR="00D25D43" w:rsidRPr="00D25D43">
        <w:rPr>
          <w:i w:val="0"/>
          <w:iCs/>
        </w:rPr>
        <w:t>Master of Computer Application</w:t>
      </w:r>
      <w:r w:rsidR="000B4CAB" w:rsidRPr="00D25D43">
        <w:rPr>
          <w:i w:val="0"/>
          <w:iCs/>
        </w:rPr>
        <w:t xml:space="preserve"> </w:t>
      </w:r>
      <w:r w:rsidR="00D25D43">
        <w:rPr>
          <w:i w:val="0"/>
          <w:iCs/>
        </w:rPr>
        <w:tab/>
      </w:r>
      <w:r w:rsidR="00D25D43">
        <w:rPr>
          <w:i w:val="0"/>
          <w:iCs/>
        </w:rPr>
        <w:tab/>
      </w:r>
      <w:r w:rsidR="00D25D43">
        <w:rPr>
          <w:i w:val="0"/>
          <w:iCs/>
        </w:rPr>
        <w:tab/>
      </w:r>
      <w:r w:rsidR="00D25D43">
        <w:rPr>
          <w:i w:val="0"/>
          <w:iCs/>
        </w:rPr>
        <w:tab/>
      </w:r>
      <w:r w:rsidR="00D25D43">
        <w:rPr>
          <w:i w:val="0"/>
          <w:iCs/>
        </w:rPr>
        <w:tab/>
        <w:t xml:space="preserve">         </w:t>
      </w:r>
      <w:r>
        <w:rPr>
          <w:i w:val="0"/>
          <w:iCs/>
        </w:rPr>
        <w:t xml:space="preserve">                  </w:t>
      </w:r>
      <w:r w:rsidR="00D25D43">
        <w:rPr>
          <w:i w:val="0"/>
          <w:iCs/>
        </w:rPr>
        <w:t xml:space="preserve">   CGPA</w:t>
      </w:r>
      <w:r>
        <w:rPr>
          <w:i w:val="0"/>
          <w:iCs/>
        </w:rPr>
        <w:t xml:space="preserve"> </w:t>
      </w:r>
      <w:r w:rsidR="00D25D43">
        <w:rPr>
          <w:i w:val="0"/>
          <w:iCs/>
        </w:rPr>
        <w:t>(till 2</w:t>
      </w:r>
      <w:r w:rsidR="00D25D43" w:rsidRPr="00D25D43">
        <w:rPr>
          <w:i w:val="0"/>
          <w:iCs/>
          <w:vertAlign w:val="superscript"/>
        </w:rPr>
        <w:t>nd</w:t>
      </w:r>
      <w:r w:rsidR="00D25D43">
        <w:rPr>
          <w:i w:val="0"/>
          <w:iCs/>
        </w:rPr>
        <w:t xml:space="preserve"> Sem)- 7.94</w:t>
      </w:r>
    </w:p>
    <w:p w14:paraId="1234CFE5" w14:textId="0F7DEB84" w:rsidR="00361D9F" w:rsidRPr="00361D9F" w:rsidRDefault="00361D9F" w:rsidP="00361D9F">
      <w:pPr>
        <w:rPr>
          <w:bCs/>
          <w:iCs/>
          <w:u w:val="single"/>
          <w:lang w:val="en-IN"/>
        </w:rPr>
      </w:pPr>
      <w:r>
        <w:rPr>
          <w:bCs/>
          <w:iCs/>
        </w:rPr>
        <w:t xml:space="preserve">  </w:t>
      </w:r>
      <w:proofErr w:type="spellStart"/>
      <w:r w:rsidRPr="00361D9F">
        <w:rPr>
          <w:bCs/>
          <w:iCs/>
        </w:rPr>
        <w:t>Snatkottar</w:t>
      </w:r>
      <w:proofErr w:type="spellEnd"/>
      <w:r w:rsidRPr="00361D9F">
        <w:rPr>
          <w:bCs/>
          <w:iCs/>
        </w:rPr>
        <w:t xml:space="preserve"> Mahavidyalaya</w:t>
      </w:r>
      <w:r w:rsidRPr="00361D9F">
        <w:rPr>
          <w:bCs/>
          <w:iCs/>
        </w:rPr>
        <w:t>, Ghazipur</w:t>
      </w:r>
      <w:r w:rsidRPr="00361D9F">
        <w:rPr>
          <w:bCs/>
          <w:iCs/>
        </w:rPr>
        <w:tab/>
      </w:r>
      <w:r>
        <w:rPr>
          <w:bCs/>
          <w:iCs/>
        </w:rPr>
        <w:tab/>
      </w:r>
      <w:r>
        <w:rPr>
          <w:bCs/>
          <w:iCs/>
        </w:rPr>
        <w:tab/>
      </w:r>
      <w:r>
        <w:rPr>
          <w:bCs/>
          <w:iCs/>
        </w:rPr>
        <w:tab/>
        <w:t xml:space="preserve">              </w:t>
      </w:r>
      <w:r>
        <w:rPr>
          <w:bCs/>
          <w:iCs/>
        </w:rPr>
        <w:tab/>
      </w:r>
      <w:r>
        <w:rPr>
          <w:bCs/>
          <w:iCs/>
        </w:rPr>
        <w:tab/>
      </w:r>
      <w:r>
        <w:rPr>
          <w:bCs/>
          <w:iCs/>
        </w:rPr>
        <w:tab/>
        <w:t xml:space="preserve">        2021-2024</w:t>
      </w:r>
    </w:p>
    <w:p w14:paraId="3B4EF66C" w14:textId="2065CC80" w:rsidR="00DC490D" w:rsidRPr="00361D9F" w:rsidRDefault="00361D9F" w:rsidP="00361D9F">
      <w:pPr>
        <w:rPr>
          <w:b w:val="0"/>
        </w:rPr>
      </w:pPr>
      <w:r>
        <w:rPr>
          <w:b w:val="0"/>
          <w:iCs/>
          <w:lang w:val="en-IN"/>
        </w:rPr>
        <w:t xml:space="preserve">  </w:t>
      </w:r>
      <w:r w:rsidRPr="00361D9F">
        <w:rPr>
          <w:b w:val="0"/>
          <w:iCs/>
          <w:lang w:val="en-IN"/>
        </w:rPr>
        <w:t>Bachelor of Science - BS, Physics and Mathematics</w:t>
      </w:r>
      <w:r>
        <w:rPr>
          <w:b w:val="0"/>
          <w:iCs/>
          <w:lang w:val="en-IN"/>
        </w:rPr>
        <w:tab/>
      </w:r>
      <w:r>
        <w:rPr>
          <w:b w:val="0"/>
          <w:iCs/>
          <w:lang w:val="en-IN"/>
        </w:rPr>
        <w:tab/>
        <w:t xml:space="preserve">                                        Percentage- 52.16</w:t>
      </w:r>
    </w:p>
    <w:p w14:paraId="1F4CD463" w14:textId="77777777" w:rsidR="00DC490D" w:rsidRDefault="00DC490D" w:rsidP="00DC490D"/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05D470FD" w14:textId="77777777" w:rsidTr="000B4CAB">
        <w:tc>
          <w:tcPr>
            <w:tcW w:w="9360" w:type="dxa"/>
          </w:tcPr>
          <w:p w14:paraId="617CA50B" w14:textId="21CB2757" w:rsidR="00316C32" w:rsidRPr="00553ED8" w:rsidRDefault="00000000" w:rsidP="00316C32">
            <w:pPr>
              <w:pStyle w:val="Heading2"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919949854"/>
                <w:placeholder>
                  <w:docPart w:val="BFE19ACAB8A34B86954686387317E554"/>
                </w:placeholder>
                <w15:appearance w15:val="hidden"/>
              </w:sdtPr>
              <w:sdtContent>
                <w:r w:rsidR="00AE6377" w:rsidRPr="00553ED8">
                  <w:rPr>
                    <w:b/>
                    <w:bCs/>
                  </w:rPr>
                  <w:t>PROJECTS</w:t>
                </w:r>
              </w:sdtContent>
            </w:sdt>
          </w:p>
        </w:tc>
      </w:tr>
    </w:tbl>
    <w:p w14:paraId="41FF5328" w14:textId="77777777" w:rsidR="00316C32" w:rsidRDefault="00316C32" w:rsidP="00316C32">
      <w:pPr>
        <w:pStyle w:val="Spacebetweentables"/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14:paraId="7F2C364B" w14:textId="77777777" w:rsidTr="342F38E0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7B25F6AD" w14:textId="7B1F71AA" w:rsidR="003A29E4" w:rsidRDefault="00000000" w:rsidP="00316C32">
            <w:sdt>
              <w:sdtPr>
                <w:id w:val="-695471461"/>
                <w:placeholder>
                  <w:docPart w:val="66090A69AC064C54A12E7E3603DD1059"/>
                </w:placeholder>
                <w15:appearance w15:val="hidden"/>
              </w:sdtPr>
              <w:sdtContent>
                <w:r w:rsidR="00AA552A">
                  <w:t xml:space="preserve">Sentiment </w:t>
                </w:r>
                <w:proofErr w:type="spellStart"/>
                <w:r w:rsidR="00AA552A">
                  <w:t>Analaysis</w:t>
                </w:r>
                <w:proofErr w:type="spellEnd"/>
                <w:r w:rsidR="00AA552A">
                  <w:t xml:space="preserve"> -</w:t>
                </w:r>
              </w:sdtContent>
            </w:sdt>
            <w:r w:rsidR="00316C32">
              <w:t xml:space="preserve"> 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14:paraId="7A75402F" w14:textId="61D89CAC" w:rsidR="003A29E4" w:rsidRDefault="00000000" w:rsidP="00AA552A">
            <w:sdt>
              <w:sdtPr>
                <w:id w:val="-1502340781"/>
                <w:placeholder>
                  <w:docPart w:val="955EC67F236145E4A46DFB065FF5DB26"/>
                </w:placeholder>
                <w15:appearance w15:val="hidden"/>
              </w:sdtPr>
              <w:sdtContent>
                <w:r w:rsidR="00AA552A">
                  <w:t>Jun 2025-Nov2025</w:t>
                </w:r>
              </w:sdtContent>
            </w:sdt>
          </w:p>
        </w:tc>
      </w:tr>
    </w:tbl>
    <w:sdt>
      <w:sdtPr>
        <w:id w:val="-439988464"/>
        <w:placeholder>
          <w:docPart w:val="F34AF1E987364D4A918CECD7A0B4B4E0"/>
        </w:placeholder>
        <w15:appearance w15:val="hidden"/>
      </w:sdtPr>
      <w:sdtContent>
        <w:p w14:paraId="1D5C804A" w14:textId="631FFB31" w:rsidR="00AE6377" w:rsidRDefault="00AE6377" w:rsidP="00AE6377">
          <w:pPr>
            <w:pStyle w:val="ListBullet"/>
            <w:numPr>
              <w:ilvl w:val="0"/>
              <w:numId w:val="0"/>
            </w:numPr>
            <w:ind w:left="720"/>
          </w:pPr>
        </w:p>
        <w:p w14:paraId="5E2BD8C0" w14:textId="56E64E89" w:rsidR="00595227" w:rsidRPr="005F155B" w:rsidRDefault="00AE6377" w:rsidP="00AE6377">
          <w:pPr>
            <w:pStyle w:val="ListBullet"/>
          </w:pPr>
          <w:r>
            <w:t>Developed a machine learning–based sentiment analysis model to classify Twitter tweets into positive, negative, and neutral categories. The project involved data preprocessing, text cleaning, feature extraction (TF-IDF), and model training using algorithms like Logistic Regression and Naive Bayes. The system identifies user sentiment with high accuracy and helps in understanding public opinion trends on social media.</w:t>
          </w:r>
        </w:p>
      </w:sdtContent>
    </w:sdt>
    <w:p w14:paraId="46725EAA" w14:textId="6C1C97C7" w:rsidR="000A7A1D" w:rsidRDefault="00D25D43" w:rsidP="000B4CAB">
      <w:r w:rsidRPr="00D25D43">
        <w:t xml:space="preserve"> </w:t>
      </w:r>
    </w:p>
    <w:tbl>
      <w:tblPr>
        <w:tblW w:w="9552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552"/>
      </w:tblGrid>
      <w:tr w:rsidR="00316C32" w:rsidRPr="00553ED8" w14:paraId="09FB2F9A" w14:textId="77777777" w:rsidTr="00AE6377">
        <w:trPr>
          <w:trHeight w:val="85"/>
        </w:trPr>
        <w:tc>
          <w:tcPr>
            <w:tcW w:w="9552" w:type="dxa"/>
          </w:tcPr>
          <w:p w14:paraId="2CA67C4C" w14:textId="77777777" w:rsidR="00316C32" w:rsidRPr="00553ED8" w:rsidRDefault="00000000" w:rsidP="00191303">
            <w:pPr>
              <w:pStyle w:val="Heading2"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1918079314"/>
                <w:placeholder>
                  <w:docPart w:val="A1C21B430C174F2AAD6055A981F72BF3"/>
                </w:placeholder>
                <w:showingPlcHdr/>
                <w15:appearance w15:val="hidden"/>
              </w:sdtPr>
              <w:sdtContent>
                <w:r w:rsidR="00316C32" w:rsidRPr="00553ED8">
                  <w:rPr>
                    <w:b/>
                    <w:bCs/>
                  </w:rPr>
                  <w:t>Skills</w:t>
                </w:r>
              </w:sdtContent>
            </w:sdt>
            <w:r w:rsidR="00316C32" w:rsidRPr="00553ED8">
              <w:rPr>
                <w:b/>
                <w:bCs/>
              </w:rPr>
              <w:t xml:space="preserve"> </w:t>
            </w:r>
          </w:p>
        </w:tc>
      </w:tr>
    </w:tbl>
    <w:p w14:paraId="045DDF12" w14:textId="77777777" w:rsidR="00316C32" w:rsidRDefault="00316C32" w:rsidP="00316C32">
      <w:pPr>
        <w:pStyle w:val="Spacebetweentables"/>
      </w:pPr>
    </w:p>
    <w:p w14:paraId="0AB17473" w14:textId="77777777" w:rsidR="00AA552A" w:rsidRDefault="00AA552A" w:rsidP="00AA552A">
      <w:pPr>
        <w:jc w:val="both"/>
        <w:rPr>
          <w:rStyle w:val="NotBold"/>
        </w:rPr>
      </w:pPr>
      <w:proofErr w:type="gramStart"/>
      <w:r w:rsidRPr="00AA552A">
        <w:rPr>
          <w:rStyle w:val="NotBold"/>
          <w:b/>
          <w:bCs w:val="0"/>
        </w:rPr>
        <w:t>Languages :</w:t>
      </w:r>
      <w:proofErr w:type="gramEnd"/>
      <w:r w:rsidRPr="00AA552A">
        <w:rPr>
          <w:rStyle w:val="NotBold"/>
        </w:rPr>
        <w:t xml:space="preserve"> C++, Python (basic), </w:t>
      </w:r>
      <w:proofErr w:type="spellStart"/>
      <w:r w:rsidRPr="00AA552A">
        <w:rPr>
          <w:rStyle w:val="NotBold"/>
        </w:rPr>
        <w:t>mySql</w:t>
      </w:r>
      <w:proofErr w:type="spellEnd"/>
      <w:r w:rsidRPr="00AA552A">
        <w:rPr>
          <w:rStyle w:val="NotBold"/>
        </w:rPr>
        <w:t xml:space="preserve"> (basic)</w:t>
      </w:r>
    </w:p>
    <w:p w14:paraId="085A905D" w14:textId="7506C101" w:rsidR="00AA552A" w:rsidRDefault="00AA552A" w:rsidP="00AA552A">
      <w:pPr>
        <w:jc w:val="both"/>
        <w:rPr>
          <w:rStyle w:val="NotBold"/>
        </w:rPr>
      </w:pPr>
      <w:r w:rsidRPr="00AA552A">
        <w:rPr>
          <w:rStyle w:val="NotBold"/>
          <w:b/>
          <w:bCs w:val="0"/>
        </w:rPr>
        <w:t xml:space="preserve">Web </w:t>
      </w:r>
      <w:proofErr w:type="gramStart"/>
      <w:r w:rsidRPr="00AA552A">
        <w:rPr>
          <w:rStyle w:val="NotBold"/>
          <w:b/>
          <w:bCs w:val="0"/>
        </w:rPr>
        <w:t>Development :</w:t>
      </w:r>
      <w:proofErr w:type="gramEnd"/>
      <w:r w:rsidRPr="00AA552A">
        <w:rPr>
          <w:rStyle w:val="NotBold"/>
        </w:rPr>
        <w:t xml:space="preserve"> HTML5, CSS, JavaScript, Bootstrap </w:t>
      </w:r>
    </w:p>
    <w:p w14:paraId="3AF88BEB" w14:textId="1F272718" w:rsidR="00AA552A" w:rsidRDefault="00AA552A" w:rsidP="00AA552A">
      <w:pPr>
        <w:jc w:val="both"/>
        <w:rPr>
          <w:rStyle w:val="NotBold"/>
        </w:rPr>
      </w:pPr>
      <w:r w:rsidRPr="00AA552A">
        <w:rPr>
          <w:rStyle w:val="NotBold"/>
          <w:b/>
          <w:bCs w:val="0"/>
        </w:rPr>
        <w:t>Soft</w:t>
      </w:r>
      <w:r w:rsidRPr="00AA552A">
        <w:rPr>
          <w:rStyle w:val="NotBold"/>
          <w:b/>
          <w:bCs w:val="0"/>
        </w:rPr>
        <w:t xml:space="preserve"> </w:t>
      </w:r>
      <w:r w:rsidRPr="00AA552A">
        <w:rPr>
          <w:rStyle w:val="NotBold"/>
          <w:b/>
          <w:bCs w:val="0"/>
        </w:rPr>
        <w:t>Skills</w:t>
      </w:r>
      <w:r w:rsidRPr="00AA552A">
        <w:rPr>
          <w:rStyle w:val="NotBold"/>
        </w:rPr>
        <w:t xml:space="preserve">: Leadership, Event Management, Writing, Time Management, Problem-solving, Adaptability, Teamwork, Critical Thinking </w:t>
      </w:r>
    </w:p>
    <w:p w14:paraId="22264C48" w14:textId="1F26E975" w:rsidR="633BCDEC" w:rsidRDefault="00AA552A" w:rsidP="00AA552A">
      <w:pPr>
        <w:jc w:val="both"/>
        <w:rPr>
          <w:rStyle w:val="NotBold"/>
        </w:rPr>
      </w:pPr>
      <w:proofErr w:type="gramStart"/>
      <w:r w:rsidRPr="00AA552A">
        <w:rPr>
          <w:rStyle w:val="NotBold"/>
          <w:b/>
          <w:bCs w:val="0"/>
        </w:rPr>
        <w:t>Coursework :</w:t>
      </w:r>
      <w:proofErr w:type="gramEnd"/>
      <w:r w:rsidRPr="00AA552A">
        <w:rPr>
          <w:rStyle w:val="NotBold"/>
        </w:rPr>
        <w:t xml:space="preserve"> </w:t>
      </w:r>
      <w:r>
        <w:rPr>
          <w:rStyle w:val="NotBold"/>
        </w:rPr>
        <w:t>Pattern Recognition, Machine Learning, Neural Network, Data Science, Data mining</w:t>
      </w:r>
    </w:p>
    <w:p w14:paraId="074298A3" w14:textId="40236E93" w:rsidR="00AE6377" w:rsidRDefault="00AE6377" w:rsidP="00AE6377">
      <w:pPr>
        <w:spacing w:line="240" w:lineRule="auto"/>
        <w:rPr>
          <w:bCs/>
          <w:color w:val="auto"/>
        </w:rPr>
      </w:pPr>
    </w:p>
    <w:tbl>
      <w:tblPr>
        <w:tblW w:w="8278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8278"/>
      </w:tblGrid>
      <w:tr w:rsidR="00AE6377" w:rsidRPr="00316C32" w14:paraId="30D3B1CA" w14:textId="77777777" w:rsidTr="00AE6377">
        <w:trPr>
          <w:trHeight w:val="242"/>
        </w:trPr>
        <w:tc>
          <w:tcPr>
            <w:tcW w:w="8278" w:type="dxa"/>
          </w:tcPr>
          <w:p w14:paraId="13F172F4" w14:textId="26EED1B0" w:rsidR="00AE6377" w:rsidRPr="00316C32" w:rsidRDefault="00AE6377" w:rsidP="00AE6377">
            <w:pPr>
              <w:spacing w:line="240" w:lineRule="auto"/>
            </w:pPr>
            <w:r>
              <w:t>POSITION AND RESPONSIBILITY</w:t>
            </w:r>
          </w:p>
        </w:tc>
      </w:tr>
    </w:tbl>
    <w:p w14:paraId="4458603C" w14:textId="77777777" w:rsidR="00AE6377" w:rsidRDefault="00AE6377" w:rsidP="00AE6377">
      <w:pPr>
        <w:pStyle w:val="Spacebetweentables"/>
      </w:pPr>
    </w:p>
    <w:p w14:paraId="7AE995C7" w14:textId="0182612E" w:rsidR="00AE6377" w:rsidRDefault="00553ED8" w:rsidP="00AA552A">
      <w:pPr>
        <w:jc w:val="both"/>
        <w:rPr>
          <w:rStyle w:val="NotBold"/>
        </w:rPr>
      </w:pPr>
      <w:r w:rsidRPr="00553ED8">
        <w:rPr>
          <w:rStyle w:val="NotBold"/>
        </w:rPr>
        <w:t>Team lead at Green Campu</w:t>
      </w:r>
      <w:r>
        <w:rPr>
          <w:rStyle w:val="NotBold"/>
        </w:rPr>
        <w:t>s</w:t>
      </w:r>
    </w:p>
    <w:p w14:paraId="75847F53" w14:textId="187455E6" w:rsidR="00553ED8" w:rsidRDefault="00553ED8" w:rsidP="00AA552A">
      <w:pPr>
        <w:jc w:val="both"/>
        <w:rPr>
          <w:rStyle w:val="NotBold"/>
        </w:rPr>
      </w:pPr>
      <w:r>
        <w:rPr>
          <w:rStyle w:val="NotBold"/>
        </w:rPr>
        <w:t xml:space="preserve">Coordinator at </w:t>
      </w:r>
      <w:proofErr w:type="spellStart"/>
      <w:r>
        <w:rPr>
          <w:rStyle w:val="NotBold"/>
        </w:rPr>
        <w:t>Khelo</w:t>
      </w:r>
      <w:proofErr w:type="spellEnd"/>
      <w:r>
        <w:rPr>
          <w:rStyle w:val="NotBold"/>
        </w:rPr>
        <w:t xml:space="preserve"> Bharat University sports</w:t>
      </w:r>
    </w:p>
    <w:p w14:paraId="291C6B5B" w14:textId="77777777" w:rsidR="00553ED8" w:rsidRPr="00553ED8" w:rsidRDefault="00553ED8" w:rsidP="00AA552A">
      <w:pPr>
        <w:jc w:val="both"/>
        <w:rPr>
          <w:rStyle w:val="NotBold"/>
        </w:rPr>
      </w:pPr>
    </w:p>
    <w:sectPr w:rsidR="00553ED8" w:rsidRPr="00553ED8" w:rsidSect="00C73E1E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43"/>
    <w:rsid w:val="00016D3E"/>
    <w:rsid w:val="00034A9E"/>
    <w:rsid w:val="00054A06"/>
    <w:rsid w:val="00084F0C"/>
    <w:rsid w:val="00092749"/>
    <w:rsid w:val="000A7A1D"/>
    <w:rsid w:val="000B4CAB"/>
    <w:rsid w:val="0010670D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2C590A"/>
    <w:rsid w:val="002F69DE"/>
    <w:rsid w:val="00310717"/>
    <w:rsid w:val="00315D21"/>
    <w:rsid w:val="00316C32"/>
    <w:rsid w:val="003222AD"/>
    <w:rsid w:val="00336D74"/>
    <w:rsid w:val="00361D9F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229A6"/>
    <w:rsid w:val="00532DD2"/>
    <w:rsid w:val="005539EB"/>
    <w:rsid w:val="00553ED8"/>
    <w:rsid w:val="00595227"/>
    <w:rsid w:val="005953C2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D3249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A552A"/>
    <w:rsid w:val="00AD020D"/>
    <w:rsid w:val="00AE1CC4"/>
    <w:rsid w:val="00AE2A33"/>
    <w:rsid w:val="00AE6377"/>
    <w:rsid w:val="00B13B26"/>
    <w:rsid w:val="00B47A68"/>
    <w:rsid w:val="00B650FA"/>
    <w:rsid w:val="00B8310C"/>
    <w:rsid w:val="00BA1F7D"/>
    <w:rsid w:val="00C57F27"/>
    <w:rsid w:val="00C61E63"/>
    <w:rsid w:val="00C73E1E"/>
    <w:rsid w:val="00C7525A"/>
    <w:rsid w:val="00C778F0"/>
    <w:rsid w:val="00D04515"/>
    <w:rsid w:val="00D25D43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64D7F"/>
  <w15:chartTrackingRefBased/>
  <w15:docId w15:val="{30197C6E-D1B4-451D-BCD8-05BACA81E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D25D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\AppData\Roaming\Microsoft\Templates\Basic%20profess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868899908147D2A0ED695295952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8146F-0BBA-43B5-8660-B65537C0EBE4}"/>
      </w:docPartPr>
      <w:docPartBody>
        <w:p w:rsidR="00000000" w:rsidRDefault="00000000">
          <w:pPr>
            <w:pStyle w:val="A9868899908147D2A0ED695295952FE6"/>
          </w:pPr>
          <w:r w:rsidRPr="002073B6">
            <w:t>yourname@example.com</w:t>
          </w:r>
        </w:p>
      </w:docPartBody>
    </w:docPart>
    <w:docPart>
      <w:docPartPr>
        <w:name w:val="5AA8AC5FCC454772BB399ACF6C236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2021A-259B-4D0D-8948-15A41A8E0DB9}"/>
      </w:docPartPr>
      <w:docPartBody>
        <w:p w:rsidR="00000000" w:rsidRDefault="00000000">
          <w:pPr>
            <w:pStyle w:val="5AA8AC5FCC454772BB399ACF6C236A90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B6E38474337E4E9D9005C2B5404F4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F3221-3452-473D-8802-4829E2395550}"/>
      </w:docPartPr>
      <w:docPartBody>
        <w:p w:rsidR="00000000" w:rsidRDefault="00000000">
          <w:pPr>
            <w:pStyle w:val="B6E38474337E4E9D9005C2B5404F49A8"/>
          </w:pPr>
          <w:r w:rsidRPr="002073B6">
            <w:t>www.example.com</w:t>
          </w:r>
        </w:p>
      </w:docPartBody>
    </w:docPart>
    <w:docPart>
      <w:docPartPr>
        <w:name w:val="7ECDBCDC09A5480C8C049E40AA1C6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58288-DFFE-4689-83A5-F1858BECDD4A}"/>
      </w:docPartPr>
      <w:docPartBody>
        <w:p w:rsidR="00000000" w:rsidRDefault="00000000">
          <w:pPr>
            <w:pStyle w:val="7ECDBCDC09A5480C8C049E40AA1C6F38"/>
          </w:pPr>
          <w:r w:rsidRPr="00316C32">
            <w:t>Education</w:t>
          </w:r>
        </w:p>
      </w:docPartBody>
    </w:docPart>
    <w:docPart>
      <w:docPartPr>
        <w:name w:val="BFE19ACAB8A34B86954686387317E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947E2C-836A-40C7-A471-CA9108C5AE48}"/>
      </w:docPartPr>
      <w:docPartBody>
        <w:p w:rsidR="00000000" w:rsidRDefault="00000000">
          <w:pPr>
            <w:pStyle w:val="BFE19ACAB8A34B86954686387317E554"/>
          </w:pPr>
          <w:r w:rsidRPr="00316C32">
            <w:t>Projects &amp; extracurricular</w:t>
          </w:r>
        </w:p>
      </w:docPartBody>
    </w:docPart>
    <w:docPart>
      <w:docPartPr>
        <w:name w:val="66090A69AC064C54A12E7E3603DD1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AFCB9-4FDB-4013-A91A-6A3F11D5B268}"/>
      </w:docPartPr>
      <w:docPartBody>
        <w:p w:rsidR="00000000" w:rsidRDefault="00000000">
          <w:pPr>
            <w:pStyle w:val="66090A69AC064C54A12E7E3603DD1059"/>
          </w:pPr>
          <w:r w:rsidRPr="00316C32">
            <w:t>Project title</w:t>
          </w:r>
        </w:p>
      </w:docPartBody>
    </w:docPart>
    <w:docPart>
      <w:docPartPr>
        <w:name w:val="955EC67F236145E4A46DFB065FF5D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11A34-DCD5-4173-AE94-D5159382494E}"/>
      </w:docPartPr>
      <w:docPartBody>
        <w:p w:rsidR="00000000" w:rsidRDefault="00000000">
          <w:pPr>
            <w:pStyle w:val="955EC67F236145E4A46DFB065FF5DB26"/>
          </w:pPr>
          <w:r w:rsidRPr="00316C32">
            <w:t>Month Year</w:t>
          </w:r>
        </w:p>
      </w:docPartBody>
    </w:docPart>
    <w:docPart>
      <w:docPartPr>
        <w:name w:val="F34AF1E987364D4A918CECD7A0B4B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6C1D0-D7AE-4F75-87A0-A6AAA92027C3}"/>
      </w:docPartPr>
      <w:docPartBody>
        <w:p w:rsidR="00000000" w:rsidRDefault="00000000">
          <w:pPr>
            <w:pStyle w:val="F34AF1E987364D4A918CECD7A0B4B4E0"/>
          </w:pPr>
          <w:r w:rsidRPr="00316C32">
            <w:t>Describe what you did/built etc.</w:t>
          </w:r>
        </w:p>
      </w:docPartBody>
    </w:docPart>
    <w:docPart>
      <w:docPartPr>
        <w:name w:val="A1C21B430C174F2AAD6055A981F72B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4CA5DC-8B21-4136-8986-59D245637056}"/>
      </w:docPartPr>
      <w:docPartBody>
        <w:p w:rsidR="00000000" w:rsidRDefault="00000000">
          <w:pPr>
            <w:pStyle w:val="A1C21B430C174F2AAD6055A981F72BF3"/>
          </w:pPr>
          <w: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38"/>
    <w:rsid w:val="002C509C"/>
    <w:rsid w:val="002F69DE"/>
    <w:rsid w:val="00AD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DBE3AC87DE4F948289A5DC2945A935">
    <w:name w:val="9BDBE3AC87DE4F948289A5DC2945A935"/>
  </w:style>
  <w:style w:type="paragraph" w:customStyle="1" w:styleId="A9868899908147D2A0ED695295952FE6">
    <w:name w:val="A9868899908147D2A0ED695295952FE6"/>
  </w:style>
  <w:style w:type="paragraph" w:customStyle="1" w:styleId="5AA8AC5FCC454772BB399ACF6C236A90">
    <w:name w:val="5AA8AC5FCC454772BB399ACF6C236A90"/>
  </w:style>
  <w:style w:type="paragraph" w:customStyle="1" w:styleId="B6E38474337E4E9D9005C2B5404F49A8">
    <w:name w:val="B6E38474337E4E9D9005C2B5404F49A8"/>
  </w:style>
  <w:style w:type="paragraph" w:customStyle="1" w:styleId="7ECDBCDC09A5480C8C049E40AA1C6F38">
    <w:name w:val="7ECDBCDC09A5480C8C049E40AA1C6F38"/>
  </w:style>
  <w:style w:type="paragraph" w:customStyle="1" w:styleId="9A75D49B3071436DBAB3662F8D6A2536">
    <w:name w:val="9A75D49B3071436DBAB3662F8D6A2536"/>
  </w:style>
  <w:style w:type="paragraph" w:customStyle="1" w:styleId="0130633613AF4774A0A955D2EEBC1837">
    <w:name w:val="0130633613AF4774A0A955D2EEBC1837"/>
  </w:style>
  <w:style w:type="paragraph" w:customStyle="1" w:styleId="3711A48469044981946A5514D9E360D4">
    <w:name w:val="3711A48469044981946A5514D9E360D4"/>
  </w:style>
  <w:style w:type="paragraph" w:customStyle="1" w:styleId="E659381E6D3F4EB79CC2B4E1CE20C315">
    <w:name w:val="E659381E6D3F4EB79CC2B4E1CE20C315"/>
  </w:style>
  <w:style w:type="paragraph" w:customStyle="1" w:styleId="153A8037EA874BDDA27D88A27F00C869">
    <w:name w:val="153A8037EA874BDDA27D88A27F00C869"/>
  </w:style>
  <w:style w:type="paragraph" w:customStyle="1" w:styleId="C1637BFAAA3F467591F063EE454AB46F">
    <w:name w:val="C1637BFAAA3F467591F063EE454AB46F"/>
  </w:style>
  <w:style w:type="paragraph" w:customStyle="1" w:styleId="29885BBCB313475DB6C0B05013C2AA76">
    <w:name w:val="29885BBCB313475DB6C0B05013C2AA76"/>
  </w:style>
  <w:style w:type="paragraph" w:customStyle="1" w:styleId="B07A0D7D7DBB4C04AA815BFBA6578402">
    <w:name w:val="B07A0D7D7DBB4C04AA815BFBA6578402"/>
  </w:style>
  <w:style w:type="paragraph" w:customStyle="1" w:styleId="2361492AB07F453EB31D194DADCCE82E">
    <w:name w:val="2361492AB07F453EB31D194DADCCE82E"/>
  </w:style>
  <w:style w:type="paragraph" w:customStyle="1" w:styleId="67E2D579E000486B83DA2D9DE3394848">
    <w:name w:val="67E2D579E000486B83DA2D9DE3394848"/>
  </w:style>
  <w:style w:type="paragraph" w:styleId="ListBullet">
    <w:name w:val="List Bullet"/>
    <w:basedOn w:val="Normal"/>
    <w:uiPriority w:val="99"/>
    <w:pPr>
      <w:numPr>
        <w:numId w:val="1"/>
      </w:numPr>
      <w:ind w:left="0" w:firstLine="0"/>
      <w:contextualSpacing/>
    </w:pPr>
    <w:rPr>
      <w:rFonts w:ascii="Franklin Gothic Book" w:hAnsi="Franklin Gothic Book"/>
      <w:color w:val="000000" w:themeColor="text1"/>
      <w:kern w:val="0"/>
      <w:sz w:val="20"/>
      <w:szCs w:val="24"/>
      <w:lang w:val="en-US" w:eastAsia="ja-JP" w:bidi="ar-SA"/>
      <w14:ligatures w14:val="none"/>
    </w:rPr>
  </w:style>
  <w:style w:type="paragraph" w:styleId="ListBullet2">
    <w:name w:val="List Bullet 2"/>
    <w:basedOn w:val="Normal"/>
    <w:uiPriority w:val="99"/>
    <w:semiHidden/>
    <w:unhideWhenUsed/>
    <w:pPr>
      <w:numPr>
        <w:ilvl w:val="1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szCs w:val="24"/>
      <w:lang w:val="en-US" w:eastAsia="ja-JP" w:bidi="ar-SA"/>
      <w14:ligatures w14:val="none"/>
    </w:rPr>
  </w:style>
  <w:style w:type="paragraph" w:styleId="ListBullet3">
    <w:name w:val="List Bullet 3"/>
    <w:basedOn w:val="Normal"/>
    <w:uiPriority w:val="99"/>
    <w:semiHidden/>
    <w:unhideWhenUsed/>
    <w:pPr>
      <w:numPr>
        <w:ilvl w:val="2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szCs w:val="24"/>
      <w:lang w:val="en-US" w:eastAsia="ja-JP" w:bidi="ar-SA"/>
      <w14:ligatures w14:val="none"/>
    </w:rPr>
  </w:style>
  <w:style w:type="paragraph" w:styleId="ListBullet4">
    <w:name w:val="List Bullet 4"/>
    <w:basedOn w:val="Normal"/>
    <w:uiPriority w:val="99"/>
    <w:semiHidden/>
    <w:unhideWhenUsed/>
    <w:pPr>
      <w:numPr>
        <w:ilvl w:val="3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szCs w:val="24"/>
      <w:lang w:val="en-US" w:eastAsia="ja-JP" w:bidi="ar-SA"/>
      <w14:ligatures w14:val="none"/>
    </w:rPr>
  </w:style>
  <w:style w:type="paragraph" w:styleId="ListBullet5">
    <w:name w:val="List Bullet 5"/>
    <w:basedOn w:val="Normal"/>
    <w:uiPriority w:val="99"/>
    <w:semiHidden/>
    <w:unhideWhenUsed/>
    <w:pPr>
      <w:numPr>
        <w:ilvl w:val="4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szCs w:val="24"/>
      <w:lang w:val="en-US" w:eastAsia="ja-JP" w:bidi="ar-SA"/>
      <w14:ligatures w14:val="none"/>
    </w:rPr>
  </w:style>
  <w:style w:type="paragraph" w:customStyle="1" w:styleId="EEF72ABD74E243D1A4248E67FB520768">
    <w:name w:val="EEF72ABD74E243D1A4248E67FB520768"/>
  </w:style>
  <w:style w:type="paragraph" w:customStyle="1" w:styleId="8AAA92A642314A29B4EE1127AB438311">
    <w:name w:val="8AAA92A642314A29B4EE1127AB438311"/>
  </w:style>
  <w:style w:type="paragraph" w:customStyle="1" w:styleId="8475867814E04176AF3B3E3188F9A0DF">
    <w:name w:val="8475867814E04176AF3B3E3188F9A0DF"/>
  </w:style>
  <w:style w:type="paragraph" w:customStyle="1" w:styleId="DA3BA1426FE8432197318235911383A9">
    <w:name w:val="DA3BA1426FE8432197318235911383A9"/>
  </w:style>
  <w:style w:type="paragraph" w:customStyle="1" w:styleId="4582962EDAF74B8ABF2F0B7FBA055EE4">
    <w:name w:val="4582962EDAF74B8ABF2F0B7FBA055EE4"/>
  </w:style>
  <w:style w:type="paragraph" w:customStyle="1" w:styleId="7BD2373086D14028B2176D733AD335F6">
    <w:name w:val="7BD2373086D14028B2176D733AD335F6"/>
  </w:style>
  <w:style w:type="paragraph" w:customStyle="1" w:styleId="1141D9EFFF1C4AA1B0FE646266C8BFCA">
    <w:name w:val="1141D9EFFF1C4AA1B0FE646266C8BFCA"/>
  </w:style>
  <w:style w:type="paragraph" w:customStyle="1" w:styleId="8C9FBF4E39E641B28ED83106C653933D">
    <w:name w:val="8C9FBF4E39E641B28ED83106C653933D"/>
  </w:style>
  <w:style w:type="paragraph" w:customStyle="1" w:styleId="104CEAA269F0437C83EDA6E3DAA03B8A">
    <w:name w:val="104CEAA269F0437C83EDA6E3DAA03B8A"/>
  </w:style>
  <w:style w:type="paragraph" w:customStyle="1" w:styleId="38EE16E35E1041589728D975D0D66ECF">
    <w:name w:val="38EE16E35E1041589728D975D0D66ECF"/>
  </w:style>
  <w:style w:type="paragraph" w:customStyle="1" w:styleId="7324E208BCD24E3E806347D8B22E47F1">
    <w:name w:val="7324E208BCD24E3E806347D8B22E47F1"/>
  </w:style>
  <w:style w:type="paragraph" w:customStyle="1" w:styleId="D320340F7BC046EB83ECC214472FEF4E">
    <w:name w:val="D320340F7BC046EB83ECC214472FEF4E"/>
  </w:style>
  <w:style w:type="paragraph" w:customStyle="1" w:styleId="7AA22542D1E346729ECE409733C402D9">
    <w:name w:val="7AA22542D1E346729ECE409733C402D9"/>
  </w:style>
  <w:style w:type="paragraph" w:customStyle="1" w:styleId="949DDF5EE8A748F5B4F87BE9B9B33DD1">
    <w:name w:val="949DDF5EE8A748F5B4F87BE9B9B33DD1"/>
  </w:style>
  <w:style w:type="paragraph" w:customStyle="1" w:styleId="3D5D194B18154732827A211FBD0D260B">
    <w:name w:val="3D5D194B18154732827A211FBD0D260B"/>
  </w:style>
  <w:style w:type="paragraph" w:customStyle="1" w:styleId="77E378581A3748ECA355B670D0CF3904">
    <w:name w:val="77E378581A3748ECA355B670D0CF3904"/>
  </w:style>
  <w:style w:type="paragraph" w:customStyle="1" w:styleId="BFE19ACAB8A34B86954686387317E554">
    <w:name w:val="BFE19ACAB8A34B86954686387317E554"/>
  </w:style>
  <w:style w:type="paragraph" w:customStyle="1" w:styleId="66090A69AC064C54A12E7E3603DD1059">
    <w:name w:val="66090A69AC064C54A12E7E3603DD1059"/>
  </w:style>
  <w:style w:type="paragraph" w:customStyle="1" w:styleId="955EC67F236145E4A46DFB065FF5DB26">
    <w:name w:val="955EC67F236145E4A46DFB065FF5DB26"/>
  </w:style>
  <w:style w:type="paragraph" w:customStyle="1" w:styleId="F34AF1E987364D4A918CECD7A0B4B4E0">
    <w:name w:val="F34AF1E987364D4A918CECD7A0B4B4E0"/>
  </w:style>
  <w:style w:type="paragraph" w:customStyle="1" w:styleId="D5B8E856BA75449EB2E668A1A940414A">
    <w:name w:val="D5B8E856BA75449EB2E668A1A940414A"/>
  </w:style>
  <w:style w:type="paragraph" w:customStyle="1" w:styleId="5ED51DFBD7764FB188008F37525403DF">
    <w:name w:val="5ED51DFBD7764FB188008F37525403DF"/>
  </w:style>
  <w:style w:type="paragraph" w:customStyle="1" w:styleId="4BFCA43C74A6430DA7CC67941596BE65">
    <w:name w:val="4BFCA43C74A6430DA7CC67941596BE65"/>
  </w:style>
  <w:style w:type="paragraph" w:customStyle="1" w:styleId="2DB96C844DC7493BB67EFA1E47984075">
    <w:name w:val="2DB96C844DC7493BB67EFA1E47984075"/>
  </w:style>
  <w:style w:type="paragraph" w:customStyle="1" w:styleId="855D702DA3684D678A897632F3BAD0A5">
    <w:name w:val="855D702DA3684D678A897632F3BAD0A5"/>
  </w:style>
  <w:style w:type="paragraph" w:customStyle="1" w:styleId="FC38878C0E2B40D2A5F6626E016DF678">
    <w:name w:val="FC38878C0E2B40D2A5F6626E016DF678"/>
  </w:style>
  <w:style w:type="paragraph" w:customStyle="1" w:styleId="A1C21B430C174F2AAD6055A981F72BF3">
    <w:name w:val="A1C21B430C174F2AAD6055A981F72BF3"/>
  </w:style>
  <w:style w:type="paragraph" w:customStyle="1" w:styleId="1DEBE7B3CF1544B7B9DDE7907A996AE0">
    <w:name w:val="1DEBE7B3CF1544B7B9DDE7907A996AE0"/>
  </w:style>
  <w:style w:type="character" w:customStyle="1" w:styleId="NotBold">
    <w:name w:val="Not Bold"/>
    <w:uiPriority w:val="1"/>
    <w:qFormat/>
    <w:rPr>
      <w:b/>
      <w:bCs/>
      <w:color w:val="auto"/>
    </w:rPr>
  </w:style>
  <w:style w:type="paragraph" w:customStyle="1" w:styleId="FDD693E5E9EA4532AD4FC4BC1EBFD28C">
    <w:name w:val="FDD693E5E9EA4532AD4FC4BC1EBFD28C"/>
  </w:style>
  <w:style w:type="paragraph" w:customStyle="1" w:styleId="23D127B9A4604552B2453F1D6BFA5320">
    <w:name w:val="23D127B9A4604552B2453F1D6BFA5320"/>
  </w:style>
  <w:style w:type="paragraph" w:customStyle="1" w:styleId="846D2D36FBEA488086E9F76042840EED">
    <w:name w:val="846D2D36FBEA488086E9F76042840EED"/>
  </w:style>
  <w:style w:type="paragraph" w:customStyle="1" w:styleId="67EA634D2E45491DA8607CF578C8F211">
    <w:name w:val="67EA634D2E45491DA8607CF578C8F211"/>
  </w:style>
  <w:style w:type="paragraph" w:customStyle="1" w:styleId="05C42A95DD4A406BB735184E0BF29498">
    <w:name w:val="05C42A95DD4A406BB735184E0BF29498"/>
  </w:style>
  <w:style w:type="paragraph" w:customStyle="1" w:styleId="7D088F9D5B754D81BE4D518E498479ED">
    <w:name w:val="7D088F9D5B754D81BE4D518E498479ED"/>
    <w:rsid w:val="00AD3E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professional resume</Template>
  <TotalTime>64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Anshit Verma</dc:creator>
  <cp:keywords/>
  <dc:description/>
  <cp:lastModifiedBy>Anshit Verma</cp:lastModifiedBy>
  <cp:revision>1</cp:revision>
  <cp:lastPrinted>2025-11-14T11:19:00Z</cp:lastPrinted>
  <dcterms:created xsi:type="dcterms:W3CDTF">2025-11-14T10:10:00Z</dcterms:created>
  <dcterms:modified xsi:type="dcterms:W3CDTF">2025-11-14T11:22:00Z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